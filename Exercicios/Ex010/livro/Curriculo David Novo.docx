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203F8001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2C663C9" w14:textId="77777777" w:rsidR="003D1B71" w:rsidRPr="00291D02" w:rsidRDefault="003D1B71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 w:rsidRPr="00291D02">
              <w:rPr>
                <w:rFonts w:ascii="Times New Roman" w:hAnsi="Times New Roman" w:cs="Times New Roman"/>
                <w:noProof/>
                <w:lang w:val="en-US" w:eastAsia="zh-CN" w:bidi="th-TH"/>
              </w:rPr>
              <mc:AlternateContent>
                <mc:Choice Requires="wps">
                  <w:drawing>
                    <wp:inline distT="0" distB="0" distL="0" distR="0" wp14:anchorId="0041A20A" wp14:editId="025D1E47">
                      <wp:extent cx="1836420" cy="2019300"/>
                      <wp:effectExtent l="0" t="0" r="0" b="0"/>
                      <wp:docPr id="3" name="Oval 3" descr="foto de mulh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6420" cy="20193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D899C8" w14:textId="77777777" w:rsidR="00DC3F0A" w:rsidRPr="00622358" w:rsidRDefault="00DC3F0A" w:rsidP="00DC3F0A">
                                  <w:pPr>
                                    <w:jc w:val="center"/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41A20A" id="Oval 3" o:spid="_x0000_s1026" alt="foto de mulher" style="width:144.6pt;height:1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" stroked="f" strokeweight="1pt">
                      <v:fill r:id="rId11" o:title="foto de mulher" recolor="t" rotate="t" type="frame"/>
                      <v:stroke joinstyle="miter"/>
                      <v:textbox>
                        <w:txbxContent>
                          <w:p w14:paraId="61D899C8" w14:textId="77777777" w:rsidR="00DC3F0A" w:rsidRPr="00622358" w:rsidRDefault="00DC3F0A" w:rsidP="00DC3F0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FEEE2A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A7AB35C" w14:textId="5FA23BF2" w:rsidR="003D1B71" w:rsidRPr="00291D02" w:rsidRDefault="00D3566E" w:rsidP="00310F1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David</w:t>
            </w:r>
            <w:r w:rsidR="003D1B71" w:rsidRPr="00291D02">
              <w:rPr>
                <w:lang w:val="pt-BR" w:bidi="pt-BR"/>
              </w:rPr>
              <w:br/>
            </w:r>
            <w:r>
              <w:rPr>
                <w:lang w:val="pt-BR"/>
              </w:rPr>
              <w:t>Monteiro</w:t>
            </w:r>
          </w:p>
        </w:tc>
      </w:tr>
      <w:tr w:rsidR="003D1B71" w:rsidRPr="00291D02" w14:paraId="402E4D9F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F1E66F4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C606826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E250C7213F6A44B8B69B92637DC9F4C3"/>
              </w:placeholder>
              <w:temporary/>
              <w:showingPlcHdr/>
              <w15:appearance w15:val="hidden"/>
            </w:sdtPr>
            <w:sdtEndPr/>
            <w:sdtContent>
              <w:p w14:paraId="6988348C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2954C849" w14:textId="7887C6D8" w:rsidR="003D1B71" w:rsidRPr="00291D02" w:rsidRDefault="00D3566E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02/10/2018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07/05/2019</w:t>
            </w:r>
          </w:p>
          <w:p w14:paraId="349461CD" w14:textId="2708BF64" w:rsidR="003D1B71" w:rsidRPr="00291D02" w:rsidRDefault="00D3566E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Aprendiz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Atendente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Super ABC Express</w:t>
            </w:r>
          </w:p>
          <w:p w14:paraId="3B78C1AD" w14:textId="1DAABB25" w:rsidR="003D1B71" w:rsidRPr="00291D02" w:rsidRDefault="00D3566E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15/05/2019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11/03/2022</w:t>
            </w:r>
          </w:p>
          <w:p w14:paraId="282EC343" w14:textId="3A7A902C" w:rsidR="003D1B71" w:rsidRDefault="001F0877" w:rsidP="001F0877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Galvanizador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Auxiliar de Produção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="00D3566E">
              <w:rPr>
                <w:lang w:val="pt-BR"/>
              </w:rPr>
              <w:t xml:space="preserve">Maxi </w:t>
            </w:r>
            <w:proofErr w:type="spellStart"/>
            <w:r w:rsidR="00D3566E">
              <w:rPr>
                <w:lang w:val="pt-BR"/>
              </w:rPr>
              <w:t>Platin</w:t>
            </w:r>
            <w:r>
              <w:rPr>
                <w:lang w:val="pt-BR"/>
              </w:rPr>
              <w:t>g</w:t>
            </w:r>
            <w:proofErr w:type="spellEnd"/>
          </w:p>
          <w:p w14:paraId="3DE230E2" w14:textId="77777777" w:rsidR="004E02BD" w:rsidRPr="004E02BD" w:rsidRDefault="004E02BD" w:rsidP="004E02BD">
            <w:pPr>
              <w:widowControl/>
              <w:autoSpaceDE/>
              <w:autoSpaceDN/>
              <w:adjustRightInd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4E02BD">
              <w:rPr>
                <w:rFonts w:eastAsia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Início - 12/08/2022 - Atual</w:t>
            </w:r>
          </w:p>
          <w:p w14:paraId="0AF9B9A9" w14:textId="05538039" w:rsidR="004E02BD" w:rsidRPr="00291D02" w:rsidRDefault="004E02BD" w:rsidP="004E02BD">
            <w:pPr>
              <w:pStyle w:val="Experincia"/>
              <w:rPr>
                <w:lang w:val="pt-BR"/>
              </w:rPr>
            </w:pPr>
            <w:r w:rsidRPr="004E02BD">
              <w:rPr>
                <w:rFonts w:eastAsia="Times New Roman"/>
                <w:color w:val="000000"/>
                <w:szCs w:val="22"/>
                <w:lang w:val="pt-BR" w:eastAsia="pt-BR"/>
              </w:rPr>
              <w:t>Estagiário de T.I</w:t>
            </w:r>
            <w:r w:rsidRPr="004E02BD">
              <w:rPr>
                <w:rFonts w:eastAsia="Times New Roman"/>
                <w:b/>
                <w:bCs/>
                <w:color w:val="666666"/>
                <w:szCs w:val="22"/>
                <w:lang w:val="pt-BR" w:eastAsia="pt-BR"/>
              </w:rPr>
              <w:t xml:space="preserve"> • </w:t>
            </w:r>
            <w:r w:rsidRPr="004E02BD">
              <w:rPr>
                <w:rFonts w:eastAsia="Times New Roman"/>
                <w:color w:val="000000"/>
                <w:szCs w:val="22"/>
                <w:lang w:val="pt-BR" w:eastAsia="pt-BR"/>
              </w:rPr>
              <w:t>Técnico</w:t>
            </w:r>
            <w:r w:rsidRPr="004E02BD">
              <w:rPr>
                <w:rFonts w:eastAsia="Times New Roman"/>
                <w:color w:val="000000"/>
                <w:szCs w:val="22"/>
                <w:lang w:val="pt-BR" w:eastAsia="pt-BR"/>
              </w:rPr>
              <w:t xml:space="preserve"> de </w:t>
            </w:r>
            <w:r w:rsidRPr="004E02BD">
              <w:rPr>
                <w:rFonts w:eastAsia="Times New Roman"/>
                <w:color w:val="000000"/>
                <w:szCs w:val="22"/>
                <w:lang w:val="pt-BR" w:eastAsia="pt-BR"/>
              </w:rPr>
              <w:t>Informática</w:t>
            </w:r>
            <w:r w:rsidRPr="004E02BD">
              <w:rPr>
                <w:rFonts w:eastAsia="Times New Roman"/>
                <w:b/>
                <w:bCs/>
                <w:color w:val="666666"/>
                <w:szCs w:val="22"/>
                <w:lang w:val="pt-BR" w:eastAsia="pt-BR"/>
              </w:rPr>
              <w:t xml:space="preserve"> • </w:t>
            </w:r>
            <w:r w:rsidRPr="004E02BD">
              <w:rPr>
                <w:rFonts w:eastAsia="Times New Roman"/>
                <w:color w:val="000000"/>
                <w:szCs w:val="22"/>
                <w:lang w:val="pt-BR" w:eastAsia="pt-BR"/>
              </w:rPr>
              <w:t>G2 Atacadista, em minha função atual, atuo com manutenção de computadores, limpeza, instalação de drivers e softwares, formatação, melhoria de desempenho.</w:t>
            </w:r>
          </w:p>
          <w:p w14:paraId="2505A1DB" w14:textId="6FFF0CC8" w:rsidR="003D1B71" w:rsidRPr="00291D02" w:rsidRDefault="003D1B71" w:rsidP="00AC6C7E">
            <w:pPr>
              <w:rPr>
                <w:lang w:val="pt-BR"/>
              </w:rPr>
            </w:pPr>
          </w:p>
          <w:p w14:paraId="1142D740" w14:textId="77777777" w:rsidR="004E02BD" w:rsidRDefault="004E02BD" w:rsidP="004E02BD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color w:val="0072C7"/>
                <w:szCs w:val="24"/>
              </w:rPr>
              <w:t>Escolaridade</w:t>
            </w:r>
          </w:p>
          <w:p w14:paraId="4C485C6F" w14:textId="77777777" w:rsidR="004E02BD" w:rsidRDefault="004E02BD" w:rsidP="004E02BD">
            <w:pPr>
              <w:pStyle w:val="NormalWeb"/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Faculdade Fecaf, Unidade de Santo André, SP - EAD</w:t>
            </w:r>
          </w:p>
          <w:p w14:paraId="0F0EF248" w14:textId="1A15D978" w:rsidR="004E02BD" w:rsidRDefault="004E02BD" w:rsidP="004E02BD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40" w:lineRule="auto"/>
              <w:ind w:left="360"/>
              <w:textAlignment w:val="baseline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Cursando 2° semestre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de Análise e Desenvolvimento de Sistemas</w:t>
            </w:r>
          </w:p>
          <w:p w14:paraId="4B717378" w14:textId="77777777" w:rsidR="004E02BD" w:rsidRDefault="004E02BD" w:rsidP="004E02BD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40" w:lineRule="auto"/>
              <w:ind w:left="360"/>
              <w:textAlignment w:val="baseline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Documentos e Planilhas Básico com Média 9,88</w:t>
            </w:r>
          </w:p>
          <w:p w14:paraId="5A67AF17" w14:textId="77777777" w:rsidR="004E02BD" w:rsidRDefault="004E02BD" w:rsidP="004E02BD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40" w:lineRule="auto"/>
              <w:ind w:left="360"/>
              <w:textAlignment w:val="baseline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Cursando - Curso em Vídeo Algoritmo 40 Horas</w:t>
            </w:r>
          </w:p>
          <w:p w14:paraId="56B4DFCB" w14:textId="77777777" w:rsidR="004E02BD" w:rsidRDefault="004E02BD" w:rsidP="004E02BD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40" w:lineRule="auto"/>
              <w:ind w:left="360"/>
              <w:textAlignment w:val="baseline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Cursando - Desenvolvimento Web na Udemy</w:t>
            </w:r>
          </w:p>
          <w:p w14:paraId="02796A2D" w14:textId="4ED69604" w:rsidR="003D1B71" w:rsidRPr="00291D02" w:rsidRDefault="003D1B71" w:rsidP="00AC6C7E">
            <w:pPr>
              <w:rPr>
                <w:lang w:val="pt-BR"/>
              </w:rPr>
            </w:pP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374043770"/>
              <w:placeholder>
                <w:docPart w:val="15C4B001865E4B87AB8E438AB90DC126"/>
              </w:placeholder>
              <w:temporary/>
              <w:showingPlcHdr/>
              <w15:appearance w15:val="hidden"/>
            </w:sdtPr>
            <w:sdtEndPr/>
            <w:sdtContent>
              <w:p w14:paraId="06EAE4B1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Referências</w:t>
                </w:r>
              </w:p>
            </w:sdtContent>
          </w:sdt>
          <w:p w14:paraId="250DF4F2" w14:textId="77777777" w:rsidR="003D1B71" w:rsidRDefault="00C62B2A" w:rsidP="00AC6C7E">
            <w:pPr>
              <w:rPr>
                <w:lang w:val="pt-BR"/>
              </w:rPr>
            </w:pPr>
            <w:r>
              <w:rPr>
                <w:lang w:val="pt-BR"/>
              </w:rPr>
              <w:t xml:space="preserve">Maxi </w:t>
            </w:r>
            <w:proofErr w:type="spellStart"/>
            <w:r>
              <w:rPr>
                <w:lang w:val="pt-BR"/>
              </w:rPr>
              <w:t>Plating</w:t>
            </w:r>
            <w:proofErr w:type="spellEnd"/>
          </w:p>
          <w:p w14:paraId="075D4EC6" w14:textId="77777777" w:rsidR="00C62B2A" w:rsidRDefault="00C62B2A" w:rsidP="00AC6C7E">
            <w:pPr>
              <w:rPr>
                <w:lang w:val="pt-BR"/>
              </w:rPr>
            </w:pPr>
            <w:r>
              <w:rPr>
                <w:lang w:val="pt-BR"/>
              </w:rPr>
              <w:t>Super ABC Express</w:t>
            </w:r>
          </w:p>
          <w:p w14:paraId="7C541172" w14:textId="1327031C" w:rsidR="004E02BD" w:rsidRPr="00291D02" w:rsidRDefault="004E02BD" w:rsidP="00AC6C7E">
            <w:pPr>
              <w:rPr>
                <w:sz w:val="24"/>
                <w:szCs w:val="24"/>
                <w:lang w:val="pt-BR"/>
              </w:rPr>
            </w:pPr>
            <w:r>
              <w:rPr>
                <w:lang w:val="pt-BR"/>
              </w:rPr>
              <w:t>G2 Atacadista</w:t>
            </w:r>
          </w:p>
        </w:tc>
      </w:tr>
      <w:tr w:rsidR="003D1B71" w:rsidRPr="00291D02" w14:paraId="7AF38A01" w14:textId="77777777" w:rsidTr="003D1B71">
        <w:trPr>
          <w:trHeight w:val="1164"/>
        </w:trPr>
        <w:tc>
          <w:tcPr>
            <w:tcW w:w="720" w:type="dxa"/>
          </w:tcPr>
          <w:p w14:paraId="4B64AA32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6FE22D68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52F4E88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889D66B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16FDF4EA" w14:textId="77777777" w:rsidTr="003D1B71">
        <w:trPr>
          <w:trHeight w:val="543"/>
        </w:trPr>
        <w:tc>
          <w:tcPr>
            <w:tcW w:w="720" w:type="dxa"/>
          </w:tcPr>
          <w:p w14:paraId="6C023EF9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D36C4FA" w14:textId="77777777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F97AC3D" wp14:editId="48B75955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B66AE2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BwLduVYQuAVIBzLbnIsu3IsIfAskLXzbnIsu3IsIfAs&#10;kLXzbnIsu3IsIfAskCjObnIsu3IsIfAskCjObn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92F81AA" w14:textId="7E9C3CEF" w:rsidR="003D1B71" w:rsidRPr="00291D02" w:rsidRDefault="001F0877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Rua San Juan, n°221</w:t>
            </w:r>
          </w:p>
          <w:p w14:paraId="1E8E1E3E" w14:textId="5DB7E2F0" w:rsidR="003D1B71" w:rsidRPr="00291D02" w:rsidRDefault="001F0877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Mauá, SP, 09351-080</w:t>
            </w:r>
          </w:p>
        </w:tc>
        <w:tc>
          <w:tcPr>
            <w:tcW w:w="423" w:type="dxa"/>
            <w:vMerge/>
          </w:tcPr>
          <w:p w14:paraId="4D2AEEF0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31D52CB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2E45AE6E" w14:textId="77777777" w:rsidTr="003D1B71">
        <w:trPr>
          <w:trHeight w:val="183"/>
        </w:trPr>
        <w:tc>
          <w:tcPr>
            <w:tcW w:w="720" w:type="dxa"/>
          </w:tcPr>
          <w:p w14:paraId="27A96D35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9CF5D93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1345A9A5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7289DF3A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B91F9AF" w14:textId="77777777" w:rsidTr="003D1B71">
        <w:trPr>
          <w:trHeight w:val="624"/>
        </w:trPr>
        <w:tc>
          <w:tcPr>
            <w:tcW w:w="720" w:type="dxa"/>
          </w:tcPr>
          <w:p w14:paraId="42417D44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56F623B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CEADC0F" wp14:editId="1908FE8C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760B24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Pwg3E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D186B0A" w14:textId="1899E001" w:rsidR="003D1B71" w:rsidRPr="00291D02" w:rsidRDefault="001F0877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(11) 98140-4538</w:t>
            </w:r>
          </w:p>
        </w:tc>
        <w:tc>
          <w:tcPr>
            <w:tcW w:w="423" w:type="dxa"/>
            <w:vMerge/>
          </w:tcPr>
          <w:p w14:paraId="2CCF5745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2953B6A1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F314630" w14:textId="77777777" w:rsidTr="003D1B71">
        <w:trPr>
          <w:trHeight w:val="183"/>
        </w:trPr>
        <w:tc>
          <w:tcPr>
            <w:tcW w:w="720" w:type="dxa"/>
          </w:tcPr>
          <w:p w14:paraId="7A247514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AC7D8B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6B59324F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57EBE15B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E086321" w14:textId="77777777" w:rsidTr="003D1B71">
        <w:trPr>
          <w:trHeight w:val="633"/>
        </w:trPr>
        <w:tc>
          <w:tcPr>
            <w:tcW w:w="720" w:type="dxa"/>
          </w:tcPr>
          <w:p w14:paraId="705E6904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0EFA687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91A0533" wp14:editId="46461BD1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92299B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2HL4jIAALz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Ícone de e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4D46E6C" w14:textId="6737B834" w:rsidR="003D1B71" w:rsidRPr="00291D02" w:rsidRDefault="001F0877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dmonn97@gmail.com</w:t>
            </w:r>
          </w:p>
        </w:tc>
        <w:tc>
          <w:tcPr>
            <w:tcW w:w="423" w:type="dxa"/>
            <w:vMerge/>
          </w:tcPr>
          <w:p w14:paraId="549CF5E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24939D5B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C8F8E59" w14:textId="77777777" w:rsidTr="003D1B71">
        <w:trPr>
          <w:trHeight w:val="174"/>
        </w:trPr>
        <w:tc>
          <w:tcPr>
            <w:tcW w:w="720" w:type="dxa"/>
          </w:tcPr>
          <w:p w14:paraId="32CFD63C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A5A8F31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2F342B03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7F62CE41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401A299" w14:textId="77777777" w:rsidTr="003D1B71">
        <w:trPr>
          <w:trHeight w:val="633"/>
        </w:trPr>
        <w:tc>
          <w:tcPr>
            <w:tcW w:w="720" w:type="dxa"/>
          </w:tcPr>
          <w:p w14:paraId="7A54B42F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9176B2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AA5F3CD" wp14:editId="1B86AEE8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C5E36D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l64DIAALn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kgIyxFOZSQZFCyTRyAEQS0WSh6T5r6PRpINW5OB6HOGVpXI7PE0aKY5MZI+n&#10;Z1oJqUQUuNYzkxI64Xd31aVVEHbDjQSWPaOolQk8TC43jEk/JfmZujzCyiSFEldxmaCGiGDvMLmc&#10;xiaXtG18CrEhqtg2JoctOJCo5QD7el0s1mmiCm1461JQTV4ovnCXWWGI2LGDRejql5YCDKGLmTUN&#10;8gaPoIeZTWIo5rFLNzVEFVE6sv4d02UyQxFSLhgaIswQEoZddWkJwNku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SyKIxY5EolhFHXhV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tFymMsdSvNowUxli4gybvQqFM&#10;fLVppDDGwmV+eQsKkfhq40hhjKV+tXWkMMbCFSFZFwpjLJxCmhdQuDrnG0i4TKGMG/MtJNy7W1hA&#10;LhMLYyyc+pOPgUFi2HYYt8aeDvvL5vHT3ePd5vLp7nK3OX26O91tPn+6+yytZrPs7iI7atOfm++f&#10;7uKVY3ebe/l7Ytd6O++rfTr+evj34/zlRTbYctJ9u43bQrhNgeOt4kBcP9z/8vlh/4+H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3bKwp8/Sb/r8jRFPn709WZzt&#10;xrnKc0Ud7VqG/n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zE9wpNtW8cHHhGlDSjaqwveIkVKKtXVPiVqtlCUwrLSeoyg2FSkWSi/XCEHPpnRyjqV9yQBYX&#10;xoUmcTL9djFQ7Zpgn+J62LGUBtIJdrSiA41Cgv7S1as1mAa4Rr2JqyF6Dv9Ji16ry6bboU4mg+O5&#10;52JZzDhITPdFa0CcghymLdX5lmJqe/a2YsvyiVERetRymusSxX1f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YVvrq+2mrcX&#10;6HAnaSgdLxAqUJiZ91VaJrxPQ47ACVhMa8mAIEiBGZZxK2GwueDIuT6WlBJpjr3WJ9GEJhxamuok&#10;UIf+NhfLtRLctKVHkEmAeeaXhIJK/Jbo20O0kwkMi09DTUw9SrBnLhbfJsEe85JL0ZP9LZ7FZP1m&#10;82LEW0QQVyHGYgf6aa0FIh/b2JX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Vku3jTSf6LRTK4QUlVvqHscwJxaZphMyENUiF9ln6DYGfNnC8nlXnHcdUxGe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r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j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dqWC8l1Q8eJREBjgWX6LP2GJmIL&#10;pTQLUj6T8gOW0me3+sVSARRiHchQa9fgumsTSEiSwKDQfCNh79RnUhkk1HVLFN2qFsdsMoRFigsH&#10;QZomipBAMs1ZBtF4bLVa5WW5fmMsb1Y7X6AdeoteGg9ITdViOCO00lsWBYNb5QJDQqMt+1U40jbE&#10;PA4aXMPGINMflt4lPfC1ko7yggyJtIt655IQkgqU9Hs4hQCWHmSGnayqUPDr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56CEBDE" w14:textId="77777777" w:rsidR="00084048" w:rsidRDefault="00084048" w:rsidP="00380FD1">
            <w:pPr>
              <w:pStyle w:val="Informaes"/>
              <w:rPr>
                <w:lang w:val="pt-BR"/>
              </w:rPr>
            </w:pPr>
          </w:p>
          <w:p w14:paraId="5F86CD90" w14:textId="77777777" w:rsidR="00084048" w:rsidRDefault="00084048" w:rsidP="00380FD1">
            <w:pPr>
              <w:pStyle w:val="Informaes"/>
              <w:rPr>
                <w:lang w:val="pt-BR"/>
              </w:rPr>
            </w:pPr>
          </w:p>
          <w:p w14:paraId="5A0F65CC" w14:textId="148E739C" w:rsidR="003D1B71" w:rsidRDefault="00DF4808" w:rsidP="00380FD1">
            <w:pPr>
              <w:pStyle w:val="Informaes"/>
              <w:rPr>
                <w:lang w:val="pt-BR"/>
              </w:rPr>
            </w:pPr>
            <w:hyperlink r:id="rId20" w:history="1">
              <w:r w:rsidR="00084048" w:rsidRPr="00564EF0">
                <w:rPr>
                  <w:rStyle w:val="Hyperlink"/>
                  <w:lang w:val="pt-BR"/>
                </w:rPr>
                <w:t>https://www.linkedin.com/in/david-monteiro-a44217227/</w:t>
              </w:r>
            </w:hyperlink>
          </w:p>
          <w:p w14:paraId="23B07F69" w14:textId="77777777" w:rsidR="003C52CA" w:rsidRDefault="003C52CA" w:rsidP="00380FD1">
            <w:pPr>
              <w:pStyle w:val="Informaes"/>
              <w:rPr>
                <w:lang w:val="pt-BR"/>
              </w:rPr>
            </w:pPr>
          </w:p>
          <w:p w14:paraId="2C8A9A3F" w14:textId="780F263F" w:rsidR="003C52CA" w:rsidRDefault="00DF4808" w:rsidP="00380FD1">
            <w:pPr>
              <w:pStyle w:val="Informaes"/>
              <w:rPr>
                <w:lang w:val="pt-BR"/>
              </w:rPr>
            </w:pPr>
            <w:hyperlink r:id="rId21" w:history="1">
              <w:r w:rsidR="00084048" w:rsidRPr="00564EF0">
                <w:rPr>
                  <w:rStyle w:val="Hyperlink"/>
                  <w:lang w:val="pt-BR"/>
                </w:rPr>
                <w:t>https://github.com/davidmonn</w:t>
              </w:r>
            </w:hyperlink>
          </w:p>
          <w:p w14:paraId="4D835BD0" w14:textId="1A864826" w:rsidR="00084048" w:rsidRPr="00291D02" w:rsidRDefault="00084048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43660989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C88B7D8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03AB102" w14:textId="77777777" w:rsidTr="003D1B71">
        <w:trPr>
          <w:trHeight w:val="2448"/>
        </w:trPr>
        <w:tc>
          <w:tcPr>
            <w:tcW w:w="720" w:type="dxa"/>
          </w:tcPr>
          <w:p w14:paraId="2DC7AC36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60266B48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14:paraId="3CEE96ED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14:paraId="2820DFE9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36A55884" w14:textId="77777777"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291D02">
      <w:headerReference w:type="default" r:id="rId2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B4CBE" w14:textId="77777777" w:rsidR="00416495" w:rsidRDefault="00416495" w:rsidP="00590471">
      <w:r>
        <w:separator/>
      </w:r>
    </w:p>
  </w:endnote>
  <w:endnote w:type="continuationSeparator" w:id="0">
    <w:p w14:paraId="58DF191D" w14:textId="77777777" w:rsidR="00416495" w:rsidRDefault="0041649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12379" w14:textId="77777777" w:rsidR="00416495" w:rsidRDefault="00416495" w:rsidP="00590471">
      <w:r>
        <w:separator/>
      </w:r>
    </w:p>
  </w:footnote>
  <w:footnote w:type="continuationSeparator" w:id="0">
    <w:p w14:paraId="1247AE8B" w14:textId="77777777" w:rsidR="00416495" w:rsidRDefault="0041649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D9B67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8EDA6A4" wp14:editId="701E9F7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78325C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TyhMDTQJFociwPKBXRwESiciwPk2N5QKmIBiYS&#10;lWN5mBzLQzmWEFi9oBzLw+RYHlAquQ1MjuWhHEsIvCooEk2O5aEcSwg8DRSJJsfyUI4lBJ4GikST&#10;Y3koxxICSwPlWB4mx/JQjiUEngaKRJNjeSjHEgJPA0WiybE8lGMJgaeBItHkWB7KsYTA00CRaHIs&#10;D+VYQuBo8FSOJQReBsKxPE2O5akcSwg8DWR2fpocy1M5lhB4Gsjs/DQ5lqdyLCHwNJB14tPkWJ7K&#10;sYTA00DWiU+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l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madj2j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43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hEDLna1RqR8yzE8l4X8IZsFEsJE2AQLjX&#10;n+ZYG+qaerBllz8lpxd4E6LDMmrsMWOPRrcq/gN0Wd3l6iwVg8IV6O3UxjqD4WbrN/kEQyFkpM+Z&#10;Ez88K/xT2cV5OqkgG0AYShc50fJjNA6Pg/Nr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Yr4DhhDelIbL6ttbr4FEMJ4XQt/WdQq3JzGltUeh2t2sTFdkQB&#10;KQ3umhSA+Fmy/sMIaw2HE2ViyeLpiiZ+h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7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rs&#10;el2U3dUFYxyawuPSsKq7i6u9glNWZ0coh4AoFokVVigV43LVRo4XvPKpa5gb3+1I5O3XnbrT/lRI&#10;wVQJohBqawLnNYpB9T3B2SO6yDGLTPex2PSQ8NoImFUo9Zdhzs8S363uehwVY0L8A89Dolo4u28Y&#10;f0QAb2E+LtenRoC3fqmdxNgNY/sRRWPZN11ZFI2TyF559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z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9D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ffM5kOkH314iqI+isA0rDfBRlMtPAbkgcQjrFCdq7ORk0o&#10;XoR9TGT3DkhCtyFAhLjlswRKUYUa5jgyy0O0kDiJ5EzdsT+gQKfIjpHWQRTckgBsOykZVTD7H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v/I+3cdqxHjuz8Ko1+Ac8+1K4qwe2LufalX0BqCBgD8migaduDeXp/ixErmJEkd5Gw&#10;IKB6/0wyMyPjfMp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Q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UmS/JGLd73mXYKhlqdPisybm/ldupt5ZgTVDMn87qXckWNoarKy4tphRazz0WTx&#10;Z4GISJ4VCSsF1yJg+jnACMPzdZF2edfjlNQeZHnpsCgHBc+c57ldeCWWKnPxGPKeGUEz7diErM9N&#10;dILsJtg4k7C8+VjorpxTj+WbinnnYxOyDLepPx0LrMfyUNDn4/z0RAkzlZ/m74KsBixTGyXe0Tkv&#10;idL4wOaaz4+JwM9otNDje4voRkEccM769GnUb7XBf4g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FwNHgqxxICLwPhWJ4mx/JU&#10;jiUEngYyOz9NjuWpHEsIPA1kdn6aHMtTOZYQeBqIn/g0OZanciwh8DQQP/Fp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5A85A89"/>
    <w:multiLevelType w:val="multilevel"/>
    <w:tmpl w:val="EEF6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2498239">
    <w:abstractNumId w:val="10"/>
  </w:num>
  <w:num w:numId="2" w16cid:durableId="1893878824">
    <w:abstractNumId w:val="11"/>
  </w:num>
  <w:num w:numId="3" w16cid:durableId="1514761555">
    <w:abstractNumId w:val="9"/>
  </w:num>
  <w:num w:numId="4" w16cid:durableId="104227719">
    <w:abstractNumId w:val="14"/>
  </w:num>
  <w:num w:numId="5" w16cid:durableId="1748457771">
    <w:abstractNumId w:val="15"/>
  </w:num>
  <w:num w:numId="6" w16cid:durableId="201938150">
    <w:abstractNumId w:val="8"/>
  </w:num>
  <w:num w:numId="7" w16cid:durableId="2034073002">
    <w:abstractNumId w:val="3"/>
  </w:num>
  <w:num w:numId="8" w16cid:durableId="1601526252">
    <w:abstractNumId w:val="2"/>
  </w:num>
  <w:num w:numId="9" w16cid:durableId="236092852">
    <w:abstractNumId w:val="1"/>
  </w:num>
  <w:num w:numId="10" w16cid:durableId="1638491918">
    <w:abstractNumId w:val="0"/>
  </w:num>
  <w:num w:numId="11" w16cid:durableId="142047955">
    <w:abstractNumId w:val="7"/>
  </w:num>
  <w:num w:numId="12" w16cid:durableId="263731330">
    <w:abstractNumId w:val="6"/>
  </w:num>
  <w:num w:numId="13" w16cid:durableId="1584333936">
    <w:abstractNumId w:val="5"/>
  </w:num>
  <w:num w:numId="14" w16cid:durableId="1747605989">
    <w:abstractNumId w:val="4"/>
  </w:num>
  <w:num w:numId="15" w16cid:durableId="1662005323">
    <w:abstractNumId w:val="12"/>
  </w:num>
  <w:num w:numId="16" w16cid:durableId="10919689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66E"/>
    <w:rsid w:val="00060042"/>
    <w:rsid w:val="00084048"/>
    <w:rsid w:val="0008685D"/>
    <w:rsid w:val="00090860"/>
    <w:rsid w:val="000E4F6D"/>
    <w:rsid w:val="00112FD7"/>
    <w:rsid w:val="00150ABD"/>
    <w:rsid w:val="001946FC"/>
    <w:rsid w:val="001F0877"/>
    <w:rsid w:val="00222466"/>
    <w:rsid w:val="00247254"/>
    <w:rsid w:val="0024753C"/>
    <w:rsid w:val="00275DC4"/>
    <w:rsid w:val="00276026"/>
    <w:rsid w:val="00291D02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C52CA"/>
    <w:rsid w:val="003D1B71"/>
    <w:rsid w:val="00416495"/>
    <w:rsid w:val="004E02BD"/>
    <w:rsid w:val="004E158A"/>
    <w:rsid w:val="00550489"/>
    <w:rsid w:val="00565C77"/>
    <w:rsid w:val="0056708E"/>
    <w:rsid w:val="005801E5"/>
    <w:rsid w:val="00590471"/>
    <w:rsid w:val="005D01FA"/>
    <w:rsid w:val="00622358"/>
    <w:rsid w:val="00653E17"/>
    <w:rsid w:val="006A08E8"/>
    <w:rsid w:val="006D79A8"/>
    <w:rsid w:val="0072353B"/>
    <w:rsid w:val="007575B6"/>
    <w:rsid w:val="00770C95"/>
    <w:rsid w:val="007B3C81"/>
    <w:rsid w:val="007B6F88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264D0"/>
    <w:rsid w:val="00A31464"/>
    <w:rsid w:val="00A31B16"/>
    <w:rsid w:val="00A33613"/>
    <w:rsid w:val="00A47A8D"/>
    <w:rsid w:val="00A843AB"/>
    <w:rsid w:val="00AC2E04"/>
    <w:rsid w:val="00AC6C7E"/>
    <w:rsid w:val="00B4158A"/>
    <w:rsid w:val="00B6466C"/>
    <w:rsid w:val="00BB1B5D"/>
    <w:rsid w:val="00BC22C7"/>
    <w:rsid w:val="00BD195A"/>
    <w:rsid w:val="00C07240"/>
    <w:rsid w:val="00C14078"/>
    <w:rsid w:val="00C42C35"/>
    <w:rsid w:val="00C62B2A"/>
    <w:rsid w:val="00CE1E3D"/>
    <w:rsid w:val="00D053FA"/>
    <w:rsid w:val="00D3566E"/>
    <w:rsid w:val="00D561E1"/>
    <w:rsid w:val="00DC3F0A"/>
    <w:rsid w:val="00E26AED"/>
    <w:rsid w:val="00E73AB8"/>
    <w:rsid w:val="00E90A60"/>
    <w:rsid w:val="00EB66BF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F78DF2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3C5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7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davidmonn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linkedin.com/in/david-monteiro-a44217227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zana%20Santos\AppData\Roaming\Microsoft\Templates\Curr&#237;culo%20com%20esferas%20azu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50C7213F6A44B8B69B92637DC9F4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E920261-BE73-4E27-8F8F-1E69E5F7D838}"/>
      </w:docPartPr>
      <w:docPartBody>
        <w:p w:rsidR="00A36F11" w:rsidRDefault="00917397">
          <w:pPr>
            <w:pStyle w:val="E250C7213F6A44B8B69B92637DC9F4C3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15C4B001865E4B87AB8E438AB90DC12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039A90-C5B1-4B8C-B15C-F4545EC99F38}"/>
      </w:docPartPr>
      <w:docPartBody>
        <w:p w:rsidR="00A36F11" w:rsidRDefault="00917397">
          <w:pPr>
            <w:pStyle w:val="15C4B001865E4B87AB8E438AB90DC126"/>
          </w:pPr>
          <w:r w:rsidRPr="00550489">
            <w:rPr>
              <w:rFonts w:asciiTheme="majorHAnsi" w:hAnsiTheme="majorHAnsi" w:cs="Calibri"/>
              <w:lang w:bidi="pt-BR"/>
            </w:rPr>
            <w:t>Referências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C1"/>
    <w:rsid w:val="000440C1"/>
    <w:rsid w:val="00917397"/>
    <w:rsid w:val="00A36F11"/>
    <w:rsid w:val="00BE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250C7213F6A44B8B69B92637DC9F4C3">
    <w:name w:val="E250C7213F6A44B8B69B92637DC9F4C3"/>
  </w:style>
  <w:style w:type="paragraph" w:customStyle="1" w:styleId="B5ACDC6E221C446D9384D968518CE166">
    <w:name w:val="B5ACDC6E221C446D9384D968518CE166"/>
  </w:style>
  <w:style w:type="paragraph" w:customStyle="1" w:styleId="15C4B001865E4B87AB8E438AB90DC126">
    <w:name w:val="15C4B001865E4B87AB8E438AB90DC126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16c05727-aa75-4e4a-9b5f-8a80a1165891"/>
    <ds:schemaRef ds:uri="http://schemas.microsoft.com/office/2006/documentManagement/types"/>
    <ds:schemaRef ds:uri="71af3243-3dd4-4a8d-8c0d-dd76da1f02a5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terms/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1</Pages>
  <Words>110</Words>
  <Characters>934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2023-01-16T19:33:00Z</dcterms:created>
  <dcterms:modified xsi:type="dcterms:W3CDTF">2023-01-16T19:33:00Z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